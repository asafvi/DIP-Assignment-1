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8630924" w:displacedByCustomXml="next"/>
    <w:bookmarkStart w:id="1" w:name="_Toc321147149" w:displacedByCustomXml="next"/>
    <w:bookmarkStart w:id="2" w:name="_Toc318188227" w:displacedByCustomXml="next"/>
    <w:bookmarkStart w:id="3" w:name="_Toc318188327" w:displacedByCustomXml="next"/>
    <w:bookmarkStart w:id="4" w:name="_Toc318189312" w:displacedByCustomXml="next"/>
    <w:bookmarkStart w:id="5" w:name="_Toc321147011" w:displacedByCustomXml="next"/>
    <w:sdt>
      <w:sdtPr>
        <w:id w:val="-1210259594"/>
        <w:docPartObj>
          <w:docPartGallery w:val="Cover Pages"/>
          <w:docPartUnique/>
        </w:docPartObj>
      </w:sdtPr>
      <w:sdtEndPr>
        <w:rPr>
          <w:color w:val="auto"/>
          <w:sz w:val="24"/>
        </w:rPr>
      </w:sdtEndPr>
      <w:sdtContent>
        <w:p w14:paraId="450068BA" w14:textId="13CDDEF3" w:rsidR="00D5196D" w:rsidRDefault="00D5196D" w:rsidP="00076394">
          <w:pPr>
            <w:jc w:val="center"/>
          </w:pPr>
          <w:r>
            <w:rPr>
              <w:noProof/>
            </w:rPr>
            <w:drawing>
              <wp:inline distT="0" distB="0" distL="0" distR="0" wp14:anchorId="0F2FE84F" wp14:editId="3BEFDEB0">
                <wp:extent cx="4746919" cy="4620895"/>
                <wp:effectExtent l="0" t="0" r="0" b="8255"/>
                <wp:docPr id="3" name="Picture 3" descr="National University of Sciences &amp; Technology - Wikip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National University of Sciences &amp; Technology - Wikip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56339" cy="4630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D10B26D" w14:textId="77777777" w:rsidR="00D5196D" w:rsidRDefault="00D5196D" w:rsidP="00076394">
          <w:pPr>
            <w:jc w:val="center"/>
          </w:pPr>
        </w:p>
        <w:p w14:paraId="3BBE7ECA" w14:textId="77777777" w:rsidR="00D5196D" w:rsidRPr="00D5196D" w:rsidRDefault="00D5196D" w:rsidP="00076394">
          <w:pPr>
            <w:jc w:val="center"/>
            <w:rPr>
              <w:rFonts w:ascii="Times New Roman" w:hAnsi="Times New Roman" w:cs="Times New Roman"/>
              <w:b/>
              <w:bCs/>
              <w:color w:val="404040" w:themeColor="text1" w:themeTint="BF"/>
              <w:sz w:val="36"/>
              <w:szCs w:val="36"/>
              <w:u w:val="single"/>
            </w:rPr>
          </w:pP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6"/>
              <w:szCs w:val="36"/>
              <w:u w:val="single"/>
            </w:rPr>
            <w:t>School of Electrical Engineering and Computer Sciences (SEECS)</w:t>
          </w:r>
        </w:p>
        <w:p w14:paraId="1612CF58" w14:textId="77777777" w:rsidR="00D5196D" w:rsidRPr="00D5196D" w:rsidRDefault="00D5196D" w:rsidP="00076394">
          <w:pPr>
            <w:jc w:val="center"/>
            <w:rPr>
              <w:rFonts w:ascii="Times New Roman" w:hAnsi="Times New Roman" w:cs="Times New Roman"/>
              <w:color w:val="404040" w:themeColor="text1" w:themeTint="BF"/>
              <w:sz w:val="28"/>
              <w:szCs w:val="28"/>
            </w:rPr>
          </w:pPr>
        </w:p>
        <w:p w14:paraId="6AA93324" w14:textId="16FC4F78" w:rsidR="00D5196D" w:rsidRPr="00D5196D" w:rsidRDefault="00D5196D" w:rsidP="00D5196D">
          <w:pPr>
            <w:ind w:left="2835"/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</w:pP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Name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>:</w:t>
          </w:r>
          <w:r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ab/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>Mohammad Ahmad Safvi</w:t>
          </w:r>
        </w:p>
        <w:p w14:paraId="781BD38D" w14:textId="528FF16A" w:rsidR="00D5196D" w:rsidRPr="00D5196D" w:rsidRDefault="00D5196D" w:rsidP="00D5196D">
          <w:pPr>
            <w:ind w:left="2835"/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</w:pP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CMS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  <w:u w:val="single"/>
            </w:rPr>
            <w:t xml:space="preserve"> </w:t>
          </w: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ID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>:</w:t>
          </w:r>
          <w:r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ab/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>384629</w:t>
          </w:r>
        </w:p>
        <w:p w14:paraId="5E8FC281" w14:textId="3EE0EB3F" w:rsidR="00D5196D" w:rsidRPr="00D5196D" w:rsidRDefault="00D5196D" w:rsidP="00D5196D">
          <w:pPr>
            <w:ind w:left="2835"/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</w:pP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Class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>:</w:t>
          </w:r>
          <w:r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ab/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>BSCS 11-B</w:t>
          </w:r>
        </w:p>
        <w:p w14:paraId="4C25B97C" w14:textId="1B1AED0D" w:rsidR="00D5196D" w:rsidRPr="00D5196D" w:rsidRDefault="00D5196D" w:rsidP="00D5196D">
          <w:pPr>
            <w:ind w:left="2835"/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</w:pP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Submitted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  <w:u w:val="single"/>
            </w:rPr>
            <w:t xml:space="preserve"> </w:t>
          </w: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to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 xml:space="preserve">: </w:t>
          </w:r>
          <w:r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ab/>
            <w:t>Asad Khan</w:t>
          </w:r>
        </w:p>
        <w:p w14:paraId="5E49B618" w14:textId="0A6B9CBE" w:rsidR="00D5196D" w:rsidRPr="00D5196D" w:rsidRDefault="00D5196D" w:rsidP="00D5196D">
          <w:pPr>
            <w:ind w:left="2835"/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</w:pPr>
          <w:r w:rsidRPr="00D5196D">
            <w:rPr>
              <w:rFonts w:ascii="Times New Roman" w:hAnsi="Times New Roman" w:cs="Times New Roman"/>
              <w:b/>
              <w:bCs/>
              <w:color w:val="404040" w:themeColor="text1" w:themeTint="BF"/>
              <w:sz w:val="32"/>
              <w:szCs w:val="32"/>
              <w:u w:val="single"/>
            </w:rPr>
            <w:t>Date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  <w:u w:val="single"/>
            </w:rPr>
            <w:t>:</w:t>
          </w:r>
          <w:r w:rsidRPr="00D5196D"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 xml:space="preserve"> </w:t>
          </w:r>
          <w:r>
            <w:rPr>
              <w:rFonts w:ascii="Times New Roman" w:hAnsi="Times New Roman" w:cs="Times New Roman"/>
              <w:color w:val="404040" w:themeColor="text1" w:themeTint="BF"/>
              <w:sz w:val="32"/>
              <w:szCs w:val="32"/>
            </w:rPr>
            <w:tab/>
            <w:t>24/09/2023</w:t>
          </w:r>
        </w:p>
        <w:p w14:paraId="38ED7883" w14:textId="505E99B7" w:rsidR="00D5196D" w:rsidRPr="00D37C33" w:rsidRDefault="00D5196D" w:rsidP="00D754DC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 wp14:anchorId="66D09E1B" wp14:editId="6C4E5144">
                    <wp:simplePos x="0" y="0"/>
                    <wp:positionH relativeFrom="margin">
                      <wp:posOffset>137160</wp:posOffset>
                    </wp:positionH>
                    <wp:positionV relativeFrom="margin">
                      <wp:posOffset>9576435</wp:posOffset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A6CA22" w14:textId="35A4703D" w:rsidR="00D5196D" w:rsidRDefault="00000000" w:rsidP="00D5196D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59753B3952E5408CAFFB4FEBAC05665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D5196D">
                                      <w:t>Ahmed Safvi</w:t>
                                    </w:r>
                                  </w:sdtContent>
                                </w:sdt>
                                <w:r w:rsidR="00D5196D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A9E6BE1A80844690AE3C6F0EA370A8FD"/>
                                    </w:placeholder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 w:rsidR="00D5196D">
                                      <w:t>[Course Title]</w:t>
                                    </w:r>
                                  </w:sdtContent>
                                </w:sdt>
                                <w:r w:rsidR="00D5196D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EDD8CECF2DF748F3BF9E1799C9920B2D"/>
                                    </w:placeholder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D5196D">
                                      <w:t>[Date]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D09E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left:0;text-align:left;margin-left:10.8pt;margin-top:754.05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" o:allowoverlap="f" filled="f" stroked="f" strokeweight=".5pt">
                    <v:textbox style="mso-fit-shape-to-text:t" inset="0,,0">
                      <w:txbxContent>
                        <w:p w14:paraId="5BA6CA22" w14:textId="35A4703D" w:rsidR="00D5196D" w:rsidRDefault="00D5196D" w:rsidP="00D5196D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59753B3952E5408CAFFB4FEBAC05665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t>Ahmed Safvi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A9E6BE1A80844690AE3C6F0EA370A8FD"/>
                              </w:placeholder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t>[Course Title]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EDD8CECF2DF748F3BF9E1799C9920B2D"/>
                              </w:placeholder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t>[Date]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bookmarkEnd w:id="0"/>
        <w:p w14:paraId="4CDB8DB6" w14:textId="77777777" w:rsidR="00D5196D" w:rsidRPr="003D71DB" w:rsidRDefault="00D5196D" w:rsidP="003D71DB">
          <w:pPr>
            <w:rPr>
              <w:rFonts w:ascii="Microsoft Sans Serif" w:hAnsi="Microsoft Sans Serif" w:cs="Microsoft Sans Serif"/>
              <w:sz w:val="28"/>
              <w:szCs w:val="28"/>
            </w:rPr>
          </w:pPr>
        </w:p>
        <w:p w14:paraId="1DD8548A" w14:textId="77777777" w:rsidR="00D5196D" w:rsidRDefault="00D5196D"/>
        <w:p w14:paraId="41145B53" w14:textId="6BA21E7C" w:rsidR="00D5196D" w:rsidRPr="000924A9" w:rsidRDefault="00D5196D">
          <w:pPr>
            <w:rPr>
              <w:color w:val="auto"/>
              <w:sz w:val="32"/>
              <w:szCs w:val="24"/>
            </w:r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3908748" wp14:editId="39456A8B">
                    <wp:simplePos x="0" y="0"/>
                    <wp:positionH relativeFrom="margin">
                      <wp:posOffset>137160</wp:posOffset>
                    </wp:positionH>
                    <wp:positionV relativeFrom="margin">
                      <wp:posOffset>120015</wp:posOffset>
                    </wp:positionV>
                    <wp:extent cx="3943350" cy="1325880"/>
                    <wp:effectExtent l="0" t="0" r="0" b="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A56DE5" w14:textId="79A06007" w:rsidR="00D5196D" w:rsidRDefault="00000000" w:rsidP="00D5196D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5196D">
                                      <w:t>Digital Image Processing Assignment Report</w:t>
                                    </w:r>
                                  </w:sdtContent>
                                </w:sdt>
                              </w:p>
                              <w:p w14:paraId="6D75A11D" w14:textId="782A05C8" w:rsidR="00D5196D" w:rsidRDefault="00000000" w:rsidP="00D5196D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5196D">
                                      <w:t>pROCESSING AN IMAGE AND COUNTING OBJECTS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3908748" id="Text Box 21" o:spid="_x0000_s1027" type="#_x0000_t202" style="position:absolute;margin-left:10.8pt;margin-top:9.45pt;width:310.5pt;height:104.4pt;z-index:251660288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" o:allowoverlap="f" filled="f" stroked="f" strokeweight=".5pt">
                    <v:textbox style="mso-fit-shape-to-text:t" inset="0,0,0,0">
                      <w:txbxContent>
                        <w:p w14:paraId="28A56DE5" w14:textId="79A06007" w:rsidR="00D5196D" w:rsidRDefault="00D5196D" w:rsidP="00D5196D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t>Digital Image Processing Assignment Report</w:t>
                              </w:r>
                            </w:sdtContent>
                          </w:sdt>
                        </w:p>
                        <w:p w14:paraId="6D75A11D" w14:textId="782A05C8" w:rsidR="00D5196D" w:rsidRDefault="00D5196D" w:rsidP="00D5196D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t>pROCESSING AN IMAGE AND COUNTING OBJECTS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bookmarkEnd w:id="5"/>
    <w:bookmarkEnd w:id="4"/>
    <w:bookmarkEnd w:id="3"/>
    <w:bookmarkEnd w:id="2"/>
    <w:bookmarkEnd w:id="1"/>
    <w:p w14:paraId="3578489E" w14:textId="4578734F" w:rsidR="000924A9" w:rsidRDefault="000924A9" w:rsidP="000924A9">
      <w:pPr>
        <w:pStyle w:val="Heading1"/>
        <w:ind w:left="1276"/>
        <w:rPr>
          <w:sz w:val="36"/>
          <w:szCs w:val="24"/>
        </w:rPr>
      </w:pPr>
      <w:r>
        <w:rPr>
          <w:noProof/>
          <w:sz w:val="36"/>
          <w:szCs w:val="24"/>
        </w:rPr>
        <w:drawing>
          <wp:anchor distT="0" distB="0" distL="114300" distR="114300" simplePos="0" relativeHeight="251661312" behindDoc="0" locked="0" layoutInCell="1" allowOverlap="1" wp14:anchorId="3897A212" wp14:editId="38EC65B5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1524000" cy="1524000"/>
            <wp:effectExtent l="0" t="0" r="0" b="0"/>
            <wp:wrapSquare wrapText="bothSides"/>
            <wp:docPr id="150723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F890DD" w14:textId="18FCCE05" w:rsidR="000924A9" w:rsidRDefault="000924A9" w:rsidP="000924A9">
      <w:pPr>
        <w:pStyle w:val="Heading1"/>
        <w:ind w:left="1276"/>
        <w:rPr>
          <w:sz w:val="36"/>
          <w:szCs w:val="24"/>
        </w:rPr>
      </w:pPr>
      <w:r>
        <w:rPr>
          <w:sz w:val="36"/>
          <w:szCs w:val="24"/>
        </w:rPr>
        <w:t>Original Image:</w:t>
      </w:r>
    </w:p>
    <w:p w14:paraId="2715B441" w14:textId="77777777" w:rsidR="000924A9" w:rsidRDefault="000924A9" w:rsidP="000924A9"/>
    <w:p w14:paraId="4C471E5C" w14:textId="77777777" w:rsidR="000924A9" w:rsidRDefault="000924A9" w:rsidP="000924A9"/>
    <w:p w14:paraId="2E3209AE" w14:textId="232C1B2B" w:rsidR="000924A9" w:rsidRPr="000924A9" w:rsidRDefault="000924A9" w:rsidP="000924A9"/>
    <w:p w14:paraId="10A5044E" w14:textId="4E0001E4" w:rsidR="00D5196D" w:rsidRPr="000924A9" w:rsidRDefault="00D5196D" w:rsidP="00D5196D">
      <w:pPr>
        <w:pStyle w:val="Heading1"/>
        <w:rPr>
          <w:sz w:val="36"/>
          <w:szCs w:val="24"/>
        </w:rPr>
      </w:pPr>
      <w:r w:rsidRPr="000924A9">
        <w:rPr>
          <w:sz w:val="36"/>
          <w:szCs w:val="24"/>
        </w:rPr>
        <w:t>Task 1</w:t>
      </w:r>
      <w:r w:rsidR="000924A9" w:rsidRPr="000924A9">
        <w:rPr>
          <w:sz w:val="36"/>
          <w:szCs w:val="24"/>
        </w:rPr>
        <w:t>: Image Resizing</w:t>
      </w:r>
    </w:p>
    <w:p w14:paraId="3E8B8AC2" w14:textId="1DFAD10A" w:rsidR="000924A9" w:rsidRPr="000924A9" w:rsidRDefault="000924A9" w:rsidP="000924A9">
      <w:pPr>
        <w:pStyle w:val="Heading3"/>
        <w:rPr>
          <w:sz w:val="32"/>
          <w:szCs w:val="28"/>
        </w:rPr>
      </w:pPr>
      <w:r w:rsidRPr="000924A9">
        <w:rPr>
          <w:sz w:val="32"/>
          <w:szCs w:val="28"/>
        </w:rPr>
        <w:t>Resize the input image to a fixed resolution of 256x256 pixels.</w:t>
      </w:r>
    </w:p>
    <w:p w14:paraId="1F710FBA" w14:textId="516358A7" w:rsidR="000924A9" w:rsidRDefault="000924A9" w:rsidP="000924A9">
      <w:pPr>
        <w:rPr>
          <w:sz w:val="32"/>
          <w:szCs w:val="32"/>
        </w:rPr>
      </w:pPr>
    </w:p>
    <w:p w14:paraId="020317E6" w14:textId="4A92C66B" w:rsidR="000924A9" w:rsidRDefault="000924A9" w:rsidP="000924A9">
      <w:pPr>
        <w:rPr>
          <w:sz w:val="32"/>
          <w:szCs w:val="32"/>
        </w:rPr>
      </w:pPr>
      <w:r>
        <w:rPr>
          <w:sz w:val="32"/>
          <w:szCs w:val="32"/>
        </w:rPr>
        <w:t xml:space="preserve">Steps: </w:t>
      </w:r>
    </w:p>
    <w:p w14:paraId="6044B74E" w14:textId="727A2781" w:rsidR="000924A9" w:rsidRDefault="000924A9" w:rsidP="000924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Import </w:t>
      </w:r>
      <w:proofErr w:type="gramStart"/>
      <w:r>
        <w:rPr>
          <w:sz w:val="32"/>
          <w:szCs w:val="32"/>
        </w:rPr>
        <w:t>cv2</w:t>
      </w:r>
      <w:proofErr w:type="gramEnd"/>
    </w:p>
    <w:p w14:paraId="5EAA30E7" w14:textId="7B947553" w:rsidR="000924A9" w:rsidRDefault="000924A9" w:rsidP="00C550B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0924A9">
        <w:rPr>
          <w:sz w:val="32"/>
          <w:szCs w:val="32"/>
        </w:rPr>
        <w:t>Load the image into a fil</w:t>
      </w:r>
      <w:r>
        <w:rPr>
          <w:sz w:val="32"/>
          <w:szCs w:val="32"/>
        </w:rPr>
        <w:t>e (and optionally printing its details)</w:t>
      </w:r>
    </w:p>
    <w:p w14:paraId="6A169D39" w14:textId="77777777" w:rsidR="000924A9" w:rsidRDefault="000924A9" w:rsidP="00C550B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Resizing it using the cv2.resize() </w:t>
      </w:r>
      <w:proofErr w:type="gramStart"/>
      <w:r>
        <w:rPr>
          <w:sz w:val="32"/>
          <w:szCs w:val="32"/>
        </w:rPr>
        <w:t>function</w:t>
      </w:r>
      <w:proofErr w:type="gramEnd"/>
    </w:p>
    <w:p w14:paraId="722A8249" w14:textId="5FFDA4BE" w:rsidR="000924A9" w:rsidRDefault="000924A9" w:rsidP="000924A9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Printing details of the new image </w:t>
      </w:r>
    </w:p>
    <w:p w14:paraId="7098B2E5" w14:textId="77777777" w:rsidR="000924A9" w:rsidRDefault="000924A9" w:rsidP="000924A9">
      <w:pPr>
        <w:rPr>
          <w:sz w:val="32"/>
          <w:szCs w:val="32"/>
        </w:rPr>
      </w:pPr>
    </w:p>
    <w:p w14:paraId="7FAB3DF2" w14:textId="77777777" w:rsidR="000924A9" w:rsidRDefault="000924A9" w:rsidP="000924A9">
      <w:pPr>
        <w:rPr>
          <w:sz w:val="32"/>
          <w:szCs w:val="32"/>
        </w:rPr>
      </w:pPr>
    </w:p>
    <w:p w14:paraId="60F8A7BC" w14:textId="77777777" w:rsidR="000924A9" w:rsidRDefault="000924A9" w:rsidP="000924A9">
      <w:pPr>
        <w:rPr>
          <w:sz w:val="32"/>
          <w:szCs w:val="32"/>
        </w:rPr>
      </w:pPr>
    </w:p>
    <w:p w14:paraId="5FA57A69" w14:textId="19AC3925" w:rsidR="000924A9" w:rsidRPr="000924A9" w:rsidRDefault="000924A9" w:rsidP="000924A9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3705C827" w14:textId="77777777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#loading image</w:t>
      </w:r>
    </w:p>
    <w:p w14:paraId="73DC5DD3" w14:textId="77777777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img </w:t>
      </w:r>
      <w:r w:rsidRPr="000924A9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cv2.imread(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"curfur.jpg"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680869CD" w14:textId="77777777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'image'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img)</w:t>
      </w:r>
    </w:p>
    <w:p w14:paraId="25CFCAF2" w14:textId="09059E60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print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(</w:t>
      </w:r>
      <w:r w:rsidRPr="000924A9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f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 dimensions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img.shape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 height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img.shape[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 width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img.shape[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 channels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img.shape[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2FA967DA" w14:textId="32E04991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1101EA0B" w14:textId="1482E68B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117C654A" w14:textId="77777777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#resizing image</w:t>
      </w:r>
    </w:p>
    <w:p w14:paraId="6C4691AF" w14:textId="77777777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imgResized </w:t>
      </w:r>
      <w:r w:rsidRPr="000924A9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cv2.resize(img, (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256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256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))</w:t>
      </w:r>
    </w:p>
    <w:p w14:paraId="6A4FE38D" w14:textId="77777777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'imageResized'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imgResized)</w:t>
      </w:r>
    </w:p>
    <w:p w14:paraId="15D99787" w14:textId="5C1C4C7C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print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(</w:t>
      </w:r>
      <w:r w:rsidRPr="000924A9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f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imgResized dimensions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imgResized.shape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imgResized height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imgResized.shape[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imgResized width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imgResized.shape[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0924A9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\n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imgResized channels = 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imgResized.shape[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0924A9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5796E0D2" w14:textId="2E96B3EA" w:rsidR="000924A9" w:rsidRPr="000924A9" w:rsidRDefault="000924A9" w:rsidP="000924A9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0924A9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0924A9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50E57DE7" w14:textId="3B1A515A" w:rsidR="000860FB" w:rsidRDefault="000924A9" w:rsidP="000860FB">
      <w:pPr>
        <w:rPr>
          <w:sz w:val="32"/>
          <w:szCs w:val="32"/>
        </w:rPr>
      </w:pPr>
      <w:r w:rsidRPr="000924A9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50560BA" wp14:editId="1D378B47">
            <wp:simplePos x="0" y="0"/>
            <wp:positionH relativeFrom="column">
              <wp:posOffset>731520</wp:posOffset>
            </wp:positionH>
            <wp:positionV relativeFrom="paragraph">
              <wp:posOffset>464820</wp:posOffset>
            </wp:positionV>
            <wp:extent cx="4017010" cy="4269740"/>
            <wp:effectExtent l="0" t="0" r="2540" b="0"/>
            <wp:wrapNone/>
            <wp:docPr id="10740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FBA72" w14:textId="7BAFBC57" w:rsidR="000924A9" w:rsidRDefault="000924A9" w:rsidP="000860FB">
      <w:pPr>
        <w:rPr>
          <w:noProof/>
        </w:rPr>
      </w:pPr>
      <w:r w:rsidRPr="000924A9">
        <w:rPr>
          <w:noProof/>
        </w:rPr>
        <w:drawing>
          <wp:anchor distT="0" distB="0" distL="114300" distR="114300" simplePos="0" relativeHeight="251663360" behindDoc="0" locked="0" layoutInCell="1" allowOverlap="1" wp14:anchorId="1BA73855" wp14:editId="1146A046">
            <wp:simplePos x="0" y="0"/>
            <wp:positionH relativeFrom="column">
              <wp:posOffset>4945380</wp:posOffset>
            </wp:positionH>
            <wp:positionV relativeFrom="paragraph">
              <wp:posOffset>4445</wp:posOffset>
            </wp:positionV>
            <wp:extent cx="1931670" cy="2143125"/>
            <wp:effectExtent l="0" t="0" r="0" b="9525"/>
            <wp:wrapSquare wrapText="bothSides"/>
            <wp:docPr id="15564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4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4A9">
        <w:rPr>
          <w:noProof/>
        </w:rPr>
        <w:drawing>
          <wp:anchor distT="0" distB="0" distL="114300" distR="114300" simplePos="0" relativeHeight="251664384" behindDoc="0" locked="0" layoutInCell="1" allowOverlap="1" wp14:anchorId="4DB80783" wp14:editId="7A59DDF9">
            <wp:simplePos x="0" y="0"/>
            <wp:positionH relativeFrom="page">
              <wp:posOffset>5295900</wp:posOffset>
            </wp:positionH>
            <wp:positionV relativeFrom="paragraph">
              <wp:posOffset>2587625</wp:posOffset>
            </wp:positionV>
            <wp:extent cx="2316480" cy="1315720"/>
            <wp:effectExtent l="0" t="0" r="7620" b="0"/>
            <wp:wrapSquare wrapText="bothSides"/>
            <wp:docPr id="164757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79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  <w:r w:rsidRPr="000924A9">
        <w:rPr>
          <w:noProof/>
        </w:rPr>
        <w:t xml:space="preserve"> </w:t>
      </w:r>
    </w:p>
    <w:p w14:paraId="2E91CA9C" w14:textId="77777777" w:rsidR="000924A9" w:rsidRDefault="000924A9" w:rsidP="000860FB">
      <w:pPr>
        <w:rPr>
          <w:noProof/>
        </w:rPr>
      </w:pPr>
    </w:p>
    <w:p w14:paraId="4109190E" w14:textId="77777777" w:rsidR="000924A9" w:rsidRDefault="000924A9" w:rsidP="000860FB">
      <w:pPr>
        <w:rPr>
          <w:noProof/>
        </w:rPr>
      </w:pPr>
    </w:p>
    <w:p w14:paraId="152CABE5" w14:textId="77777777" w:rsidR="000924A9" w:rsidRDefault="000924A9" w:rsidP="000860FB">
      <w:pPr>
        <w:rPr>
          <w:noProof/>
        </w:rPr>
      </w:pPr>
    </w:p>
    <w:p w14:paraId="267199CB" w14:textId="77777777" w:rsidR="000924A9" w:rsidRDefault="000924A9" w:rsidP="000860FB">
      <w:pPr>
        <w:rPr>
          <w:noProof/>
        </w:rPr>
      </w:pPr>
    </w:p>
    <w:p w14:paraId="178D9D34" w14:textId="77777777" w:rsidR="000924A9" w:rsidRDefault="000924A9" w:rsidP="000860FB">
      <w:pPr>
        <w:rPr>
          <w:noProof/>
        </w:rPr>
      </w:pPr>
    </w:p>
    <w:p w14:paraId="2ECC3F9C" w14:textId="77777777" w:rsidR="000924A9" w:rsidRDefault="000924A9" w:rsidP="000860FB">
      <w:pPr>
        <w:rPr>
          <w:noProof/>
        </w:rPr>
      </w:pPr>
    </w:p>
    <w:p w14:paraId="5E9B60BB" w14:textId="77777777" w:rsidR="000924A9" w:rsidRDefault="000924A9" w:rsidP="000860FB">
      <w:pPr>
        <w:rPr>
          <w:noProof/>
        </w:rPr>
      </w:pPr>
    </w:p>
    <w:p w14:paraId="2999CDFB" w14:textId="77777777" w:rsidR="000924A9" w:rsidRDefault="000924A9" w:rsidP="000860FB">
      <w:pPr>
        <w:rPr>
          <w:noProof/>
        </w:rPr>
      </w:pPr>
    </w:p>
    <w:p w14:paraId="2064C7AB" w14:textId="77777777" w:rsidR="000924A9" w:rsidRDefault="000924A9" w:rsidP="000860FB">
      <w:pPr>
        <w:rPr>
          <w:noProof/>
        </w:rPr>
      </w:pPr>
    </w:p>
    <w:p w14:paraId="79CE89D5" w14:textId="77777777" w:rsidR="000924A9" w:rsidRDefault="000924A9" w:rsidP="000860FB">
      <w:pPr>
        <w:rPr>
          <w:noProof/>
        </w:rPr>
      </w:pPr>
    </w:p>
    <w:p w14:paraId="7BE147A6" w14:textId="77777777" w:rsidR="000924A9" w:rsidRDefault="000924A9" w:rsidP="000860FB">
      <w:pPr>
        <w:rPr>
          <w:noProof/>
        </w:rPr>
      </w:pPr>
    </w:p>
    <w:p w14:paraId="21B6F6B5" w14:textId="77777777" w:rsidR="000924A9" w:rsidRDefault="000924A9" w:rsidP="000860FB">
      <w:pPr>
        <w:rPr>
          <w:noProof/>
        </w:rPr>
      </w:pPr>
    </w:p>
    <w:p w14:paraId="7B467205" w14:textId="77777777" w:rsidR="000924A9" w:rsidRDefault="000924A9" w:rsidP="000860FB">
      <w:pPr>
        <w:rPr>
          <w:noProof/>
        </w:rPr>
      </w:pPr>
    </w:p>
    <w:p w14:paraId="541FC967" w14:textId="77777777" w:rsidR="000924A9" w:rsidRDefault="000924A9" w:rsidP="000860FB">
      <w:pPr>
        <w:rPr>
          <w:noProof/>
        </w:rPr>
      </w:pPr>
    </w:p>
    <w:p w14:paraId="225C2DD9" w14:textId="77777777" w:rsidR="000924A9" w:rsidRDefault="000924A9" w:rsidP="000860FB">
      <w:pPr>
        <w:rPr>
          <w:noProof/>
        </w:rPr>
      </w:pPr>
    </w:p>
    <w:p w14:paraId="501CFF71" w14:textId="4B21C37A" w:rsidR="000924A9" w:rsidRDefault="000924A9" w:rsidP="00DC217A">
      <w:pPr>
        <w:pStyle w:val="Heading1"/>
        <w:rPr>
          <w:sz w:val="36"/>
          <w:szCs w:val="24"/>
        </w:rPr>
      </w:pPr>
      <w:r w:rsidRPr="00DC217A">
        <w:rPr>
          <w:sz w:val="36"/>
          <w:szCs w:val="24"/>
        </w:rPr>
        <w:t xml:space="preserve">Task 2: </w:t>
      </w:r>
      <w:r w:rsidR="00DC217A" w:rsidRPr="00DC217A">
        <w:rPr>
          <w:sz w:val="36"/>
          <w:szCs w:val="24"/>
        </w:rPr>
        <w:t>RGB to Grayscale Conversion</w:t>
      </w:r>
    </w:p>
    <w:p w14:paraId="39893B9E" w14:textId="02E249D5" w:rsidR="00DC217A" w:rsidRPr="00DC217A" w:rsidRDefault="00DC217A" w:rsidP="00DC217A">
      <w:pPr>
        <w:pStyle w:val="Heading3"/>
        <w:rPr>
          <w:sz w:val="32"/>
          <w:szCs w:val="28"/>
        </w:rPr>
      </w:pPr>
      <w:r w:rsidRPr="00DC217A">
        <w:rPr>
          <w:sz w:val="32"/>
          <w:szCs w:val="28"/>
        </w:rPr>
        <w:t xml:space="preserve">Convert the RGB image to </w:t>
      </w:r>
      <w:proofErr w:type="gramStart"/>
      <w:r w:rsidRPr="00DC217A">
        <w:rPr>
          <w:sz w:val="32"/>
          <w:szCs w:val="28"/>
        </w:rPr>
        <w:t>grayscale</w:t>
      </w:r>
      <w:proofErr w:type="gramEnd"/>
    </w:p>
    <w:p w14:paraId="7DBED65A" w14:textId="77777777" w:rsidR="00DC217A" w:rsidRDefault="00DC217A" w:rsidP="000860FB"/>
    <w:p w14:paraId="541A64BB" w14:textId="0073B983" w:rsidR="00DC217A" w:rsidRDefault="00DC217A" w:rsidP="000860FB">
      <w:pPr>
        <w:rPr>
          <w:sz w:val="32"/>
          <w:szCs w:val="32"/>
        </w:rPr>
      </w:pPr>
      <w:r>
        <w:rPr>
          <w:sz w:val="32"/>
          <w:szCs w:val="32"/>
        </w:rPr>
        <w:t xml:space="preserve">Steps: </w:t>
      </w:r>
    </w:p>
    <w:p w14:paraId="13C680E3" w14:textId="0BD445B8" w:rsidR="00DC217A" w:rsidRDefault="00DC217A" w:rsidP="00DC217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Apply the cv2.cvColor() function with the arguments being the original file and cv2.COLOR_BGR2GRAY</w:t>
      </w:r>
    </w:p>
    <w:p w14:paraId="42DD9B41" w14:textId="0D4E10CF" w:rsidR="00DC217A" w:rsidRDefault="00DC217A" w:rsidP="00DC217A">
      <w:pPr>
        <w:pStyle w:val="ListParagraph"/>
        <w:rPr>
          <w:sz w:val="32"/>
          <w:szCs w:val="32"/>
        </w:rPr>
      </w:pPr>
    </w:p>
    <w:p w14:paraId="0C89C90F" w14:textId="292B23D9" w:rsidR="00DC217A" w:rsidRDefault="00DC217A" w:rsidP="00DC217A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4D2E8A0" w14:textId="5505737F" w:rsidR="00DC217A" w:rsidRPr="00DC217A" w:rsidRDefault="00DC217A" w:rsidP="00DC217A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proofErr w:type="spellStart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</w:t>
      </w:r>
      <w:proofErr w:type="spellEnd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DC217A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cv2.cvtColor(imgResized, cv2.COLOR_BGR2GRAY)</w:t>
      </w:r>
    </w:p>
    <w:p w14:paraId="4A331A77" w14:textId="77777777" w:rsidR="00DC217A" w:rsidRPr="00DC217A" w:rsidRDefault="00DC217A" w:rsidP="00DC217A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proofErr w:type="spellStart"/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imageGray</w:t>
      </w:r>
      <w:proofErr w:type="spellEnd"/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proofErr w:type="spellStart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</w:t>
      </w:r>
      <w:proofErr w:type="spellEnd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258B26FE" w14:textId="1C63496F" w:rsidR="00DC217A" w:rsidRPr="00DC217A" w:rsidRDefault="00DC217A" w:rsidP="00DC217A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print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(</w:t>
      </w:r>
      <w:r w:rsidRPr="00DC217A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f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</w:t>
      </w:r>
      <w:proofErr w:type="spellStart"/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n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imgGray</w:t>
      </w:r>
      <w:proofErr w:type="spellEnd"/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dimensions = 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proofErr w:type="spellStart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</w:t>
      </w:r>
      <w:proofErr w:type="spellStart"/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n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imgGray</w:t>
      </w:r>
      <w:proofErr w:type="spellEnd"/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height = 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proofErr w:type="spellStart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[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</w:t>
      </w:r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\</w:t>
      </w:r>
      <w:proofErr w:type="spellStart"/>
      <w:r w:rsidRPr="00DC217A">
        <w:rPr>
          <w:rFonts w:ascii="Calibri" w:eastAsia="Times New Roman" w:hAnsi="Calibri" w:cs="Calibri"/>
          <w:color w:val="56B6C2"/>
          <w:sz w:val="30"/>
          <w:szCs w:val="30"/>
          <w:lang w:val="en-AE" w:eastAsia="en-AE"/>
        </w:rPr>
        <w:t>n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imgGray</w:t>
      </w:r>
      <w:proofErr w:type="spellEnd"/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width = 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proofErr w:type="spellStart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[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DC217A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666396FE" w14:textId="48B70141" w:rsidR="00DC217A" w:rsidRPr="00DC217A" w:rsidRDefault="00DC217A" w:rsidP="00DC217A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 print(f"\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nimgGray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 xml:space="preserve"> dimensions = {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} \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nimgGray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 xml:space="preserve"> height = {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[0]} \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nimgGray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 xml:space="preserve"> width = {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[1]} \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nimgGray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 xml:space="preserve"> channels = {</w:t>
      </w:r>
      <w:proofErr w:type="spellStart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imgGray.shape</w:t>
      </w:r>
      <w:proofErr w:type="spellEnd"/>
      <w:r w:rsidRPr="00DC217A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[2]}")</w:t>
      </w:r>
    </w:p>
    <w:p w14:paraId="15A47B5F" w14:textId="77777777" w:rsidR="00DC217A" w:rsidRPr="00DC217A" w:rsidRDefault="00DC217A" w:rsidP="00DC217A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DC217A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DC217A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2C856A0F" w14:textId="3F1737B0" w:rsidR="00DC217A" w:rsidRDefault="00DC217A" w:rsidP="00DC217A">
      <w:pPr>
        <w:pStyle w:val="ListParagraph"/>
        <w:ind w:left="0"/>
        <w:rPr>
          <w:sz w:val="32"/>
          <w:szCs w:val="32"/>
        </w:rPr>
      </w:pPr>
    </w:p>
    <w:p w14:paraId="4954E2D9" w14:textId="78C02A0F" w:rsidR="00DC217A" w:rsidRDefault="00DC217A" w:rsidP="00DC217A">
      <w:pPr>
        <w:pStyle w:val="ListParagraph"/>
        <w:ind w:left="0"/>
        <w:rPr>
          <w:noProof/>
        </w:rPr>
      </w:pPr>
      <w:r w:rsidRPr="00DC217A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D38B05D" wp14:editId="74B52B08">
            <wp:simplePos x="0" y="0"/>
            <wp:positionH relativeFrom="column">
              <wp:posOffset>841375</wp:posOffset>
            </wp:positionH>
            <wp:positionV relativeFrom="paragraph">
              <wp:posOffset>5080</wp:posOffset>
            </wp:positionV>
            <wp:extent cx="3033021" cy="3354705"/>
            <wp:effectExtent l="0" t="0" r="0" b="0"/>
            <wp:wrapNone/>
            <wp:docPr id="74837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733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1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Output:</w:t>
      </w:r>
      <w:r w:rsidRPr="00DC217A">
        <w:rPr>
          <w:noProof/>
        </w:rPr>
        <w:t xml:space="preserve"> </w:t>
      </w:r>
    </w:p>
    <w:p w14:paraId="0093077A" w14:textId="77777777" w:rsidR="00DC217A" w:rsidRDefault="00DC217A" w:rsidP="00DC217A">
      <w:pPr>
        <w:pStyle w:val="ListParagraph"/>
        <w:ind w:left="0"/>
        <w:rPr>
          <w:noProof/>
        </w:rPr>
      </w:pPr>
    </w:p>
    <w:p w14:paraId="447E51FC" w14:textId="77777777" w:rsidR="00DC217A" w:rsidRDefault="00DC217A" w:rsidP="00DC217A">
      <w:pPr>
        <w:pStyle w:val="ListParagraph"/>
        <w:ind w:left="0"/>
        <w:rPr>
          <w:noProof/>
        </w:rPr>
      </w:pPr>
    </w:p>
    <w:p w14:paraId="77FC7734" w14:textId="77777777" w:rsidR="00DC217A" w:rsidRDefault="00DC217A" w:rsidP="00DC217A">
      <w:pPr>
        <w:pStyle w:val="ListParagraph"/>
        <w:ind w:left="0"/>
        <w:rPr>
          <w:noProof/>
        </w:rPr>
      </w:pPr>
    </w:p>
    <w:p w14:paraId="69505E6A" w14:textId="77777777" w:rsidR="00DC217A" w:rsidRDefault="00DC217A" w:rsidP="00DC217A">
      <w:pPr>
        <w:pStyle w:val="ListParagraph"/>
        <w:ind w:left="0"/>
        <w:rPr>
          <w:noProof/>
        </w:rPr>
      </w:pPr>
    </w:p>
    <w:p w14:paraId="60961AA1" w14:textId="77777777" w:rsidR="00DC217A" w:rsidRDefault="00DC217A" w:rsidP="00DC217A">
      <w:pPr>
        <w:pStyle w:val="ListParagraph"/>
        <w:ind w:left="0"/>
        <w:rPr>
          <w:noProof/>
        </w:rPr>
      </w:pPr>
    </w:p>
    <w:p w14:paraId="06AA0AE6" w14:textId="77777777" w:rsidR="00DC217A" w:rsidRDefault="00DC217A" w:rsidP="00DC217A">
      <w:pPr>
        <w:pStyle w:val="ListParagraph"/>
        <w:ind w:left="0"/>
        <w:rPr>
          <w:noProof/>
        </w:rPr>
      </w:pPr>
    </w:p>
    <w:p w14:paraId="38C6A2F0" w14:textId="77777777" w:rsidR="00DC217A" w:rsidRDefault="00DC217A" w:rsidP="00DC217A">
      <w:pPr>
        <w:pStyle w:val="ListParagraph"/>
        <w:ind w:left="0"/>
        <w:rPr>
          <w:noProof/>
        </w:rPr>
      </w:pPr>
    </w:p>
    <w:p w14:paraId="51900687" w14:textId="77777777" w:rsidR="00DC217A" w:rsidRDefault="00DC217A" w:rsidP="00DC217A">
      <w:pPr>
        <w:pStyle w:val="ListParagraph"/>
        <w:ind w:left="0"/>
        <w:rPr>
          <w:noProof/>
        </w:rPr>
      </w:pPr>
    </w:p>
    <w:p w14:paraId="36157C23" w14:textId="77777777" w:rsidR="00DC217A" w:rsidRDefault="00DC217A" w:rsidP="00DC217A">
      <w:pPr>
        <w:pStyle w:val="ListParagraph"/>
        <w:ind w:left="0"/>
        <w:rPr>
          <w:noProof/>
        </w:rPr>
      </w:pPr>
    </w:p>
    <w:p w14:paraId="79139D38" w14:textId="77777777" w:rsidR="00DC217A" w:rsidRDefault="00DC217A" w:rsidP="00DC217A">
      <w:pPr>
        <w:pStyle w:val="ListParagraph"/>
        <w:ind w:left="0"/>
        <w:rPr>
          <w:noProof/>
        </w:rPr>
      </w:pPr>
    </w:p>
    <w:p w14:paraId="4B2B7B55" w14:textId="77777777" w:rsidR="00DC217A" w:rsidRDefault="00DC217A" w:rsidP="00DC217A">
      <w:pPr>
        <w:pStyle w:val="ListParagraph"/>
        <w:ind w:left="0"/>
        <w:rPr>
          <w:noProof/>
        </w:rPr>
      </w:pPr>
    </w:p>
    <w:p w14:paraId="24E992A0" w14:textId="77777777" w:rsidR="00DC217A" w:rsidRDefault="00DC217A" w:rsidP="00DC217A">
      <w:pPr>
        <w:pStyle w:val="ListParagraph"/>
        <w:ind w:left="0"/>
        <w:rPr>
          <w:noProof/>
        </w:rPr>
      </w:pPr>
    </w:p>
    <w:p w14:paraId="483D67F9" w14:textId="77777777" w:rsidR="00DC217A" w:rsidRDefault="00DC217A" w:rsidP="00DC217A">
      <w:pPr>
        <w:pStyle w:val="ListParagraph"/>
        <w:ind w:left="0"/>
        <w:rPr>
          <w:noProof/>
        </w:rPr>
      </w:pPr>
    </w:p>
    <w:p w14:paraId="54725A6B" w14:textId="77777777" w:rsidR="00DC217A" w:rsidRDefault="00DC217A" w:rsidP="00DC217A">
      <w:pPr>
        <w:pStyle w:val="ListParagraph"/>
        <w:ind w:left="0"/>
        <w:rPr>
          <w:noProof/>
        </w:rPr>
      </w:pPr>
    </w:p>
    <w:p w14:paraId="20E53F57" w14:textId="77777777" w:rsidR="00DC217A" w:rsidRDefault="00DC217A" w:rsidP="00DC217A">
      <w:pPr>
        <w:pStyle w:val="ListParagraph"/>
        <w:ind w:left="0"/>
        <w:rPr>
          <w:noProof/>
        </w:rPr>
      </w:pPr>
    </w:p>
    <w:p w14:paraId="5C043FC3" w14:textId="77777777" w:rsidR="00DC217A" w:rsidRDefault="00DC217A" w:rsidP="00DC217A">
      <w:pPr>
        <w:pStyle w:val="ListParagraph"/>
        <w:ind w:left="0"/>
        <w:rPr>
          <w:noProof/>
        </w:rPr>
      </w:pPr>
    </w:p>
    <w:p w14:paraId="1D77C8EB" w14:textId="77777777" w:rsidR="00DC217A" w:rsidRDefault="00DC217A" w:rsidP="00DC217A">
      <w:pPr>
        <w:pStyle w:val="ListParagraph"/>
        <w:ind w:left="0"/>
        <w:rPr>
          <w:noProof/>
        </w:rPr>
      </w:pPr>
    </w:p>
    <w:p w14:paraId="6198256B" w14:textId="77777777" w:rsidR="00DC217A" w:rsidRDefault="00DC217A" w:rsidP="00DC217A">
      <w:pPr>
        <w:pStyle w:val="ListParagraph"/>
        <w:ind w:left="0"/>
        <w:rPr>
          <w:noProof/>
        </w:rPr>
      </w:pPr>
    </w:p>
    <w:p w14:paraId="3BFABB67" w14:textId="1C9AEEBA" w:rsidR="00FE6842" w:rsidRDefault="00FE6842" w:rsidP="00DC217A">
      <w:pPr>
        <w:pStyle w:val="ListParagraph"/>
        <w:ind w:left="0"/>
        <w:rPr>
          <w:noProof/>
        </w:rPr>
      </w:pPr>
    </w:p>
    <w:p w14:paraId="5DC9288C" w14:textId="254A2E5E" w:rsidR="00FE6842" w:rsidRPr="00FE6842" w:rsidRDefault="00FE6842" w:rsidP="00FE6842">
      <w:pPr>
        <w:pStyle w:val="Heading1"/>
        <w:rPr>
          <w:sz w:val="36"/>
          <w:szCs w:val="24"/>
        </w:rPr>
      </w:pPr>
      <w:r w:rsidRPr="00FE6842">
        <w:rPr>
          <w:sz w:val="36"/>
          <w:szCs w:val="24"/>
        </w:rPr>
        <w:t>Task 3: RGB to Binary Conversion</w:t>
      </w:r>
    </w:p>
    <w:p w14:paraId="4EC6C24F" w14:textId="3925BE3F" w:rsidR="00FE6842" w:rsidRDefault="00FE6842" w:rsidP="00FE6842">
      <w:pPr>
        <w:pStyle w:val="Heading3"/>
        <w:rPr>
          <w:sz w:val="32"/>
          <w:szCs w:val="28"/>
        </w:rPr>
      </w:pPr>
      <w:r w:rsidRPr="00FE6842">
        <w:rPr>
          <w:sz w:val="32"/>
          <w:szCs w:val="28"/>
        </w:rPr>
        <w:t>•Convert the RGB image to a binary image</w:t>
      </w:r>
    </w:p>
    <w:p w14:paraId="730FCF87" w14:textId="3D9F4DC6" w:rsidR="00FE6842" w:rsidRDefault="00FE6842" w:rsidP="00FE6842"/>
    <w:p w14:paraId="55336628" w14:textId="7B92A4CB" w:rsidR="00FE6842" w:rsidRDefault="00FE6842" w:rsidP="00FE6842">
      <w:pPr>
        <w:rPr>
          <w:sz w:val="32"/>
          <w:szCs w:val="32"/>
        </w:rPr>
      </w:pPr>
      <w:r w:rsidRPr="00FE6842">
        <w:rPr>
          <w:sz w:val="32"/>
          <w:szCs w:val="32"/>
        </w:rPr>
        <w:t>Steps:</w:t>
      </w:r>
    </w:p>
    <w:p w14:paraId="6462D4A8" w14:textId="11060FAC" w:rsidR="00FE6842" w:rsidRDefault="00FE6842" w:rsidP="00FE6842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First convert the image to grayscale using the </w:t>
      </w:r>
      <w:proofErr w:type="gramStart"/>
      <w:r>
        <w:rPr>
          <w:sz w:val="32"/>
          <w:szCs w:val="32"/>
        </w:rPr>
        <w:t>aforementioned steps</w:t>
      </w:r>
      <w:proofErr w:type="gramEnd"/>
    </w:p>
    <w:p w14:paraId="34895B77" w14:textId="4C9CD71D" w:rsidR="00FE6842" w:rsidRDefault="00FE6842" w:rsidP="00FE6842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Apply a threshold at which the intensity is either maxed or </w:t>
      </w:r>
      <w:proofErr w:type="spellStart"/>
      <w:r>
        <w:rPr>
          <w:sz w:val="32"/>
          <w:szCs w:val="32"/>
        </w:rPr>
        <w:t>minned</w:t>
      </w:r>
      <w:proofErr w:type="spellEnd"/>
      <w:r>
        <w:rPr>
          <w:sz w:val="32"/>
          <w:szCs w:val="32"/>
        </w:rPr>
        <w:t xml:space="preserve"> from the greyscale image using the cv2.</w:t>
      </w:r>
      <w:r w:rsidR="00F613A5">
        <w:rPr>
          <w:sz w:val="32"/>
          <w:szCs w:val="32"/>
        </w:rPr>
        <w:t xml:space="preserve">threshold() </w:t>
      </w:r>
      <w:proofErr w:type="gramStart"/>
      <w:r w:rsidR="00F613A5">
        <w:rPr>
          <w:sz w:val="32"/>
          <w:szCs w:val="32"/>
        </w:rPr>
        <w:t>function</w:t>
      </w:r>
      <w:proofErr w:type="gramEnd"/>
    </w:p>
    <w:p w14:paraId="7CEDE03B" w14:textId="5829A1E1" w:rsidR="00F613A5" w:rsidRDefault="00F613A5" w:rsidP="00F613A5">
      <w:pPr>
        <w:rPr>
          <w:sz w:val="32"/>
          <w:szCs w:val="32"/>
        </w:rPr>
      </w:pPr>
    </w:p>
    <w:p w14:paraId="057C5608" w14:textId="784992A9" w:rsidR="00F613A5" w:rsidRDefault="00F613A5" w:rsidP="00F613A5">
      <w:pPr>
        <w:rPr>
          <w:sz w:val="32"/>
          <w:szCs w:val="32"/>
        </w:rPr>
      </w:pPr>
      <w:r>
        <w:rPr>
          <w:sz w:val="32"/>
          <w:szCs w:val="32"/>
        </w:rPr>
        <w:t xml:space="preserve">Code: </w:t>
      </w:r>
    </w:p>
    <w:p w14:paraId="5D37CFF1" w14:textId="6D283BF1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proofErr w:type="spellStart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</w:t>
      </w:r>
      <w:proofErr w:type="spellEnd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F613A5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cv2.cvtColor(imgResized, cv2.COLOR_BGR2GRAY)</w:t>
      </w:r>
    </w:p>
    <w:p w14:paraId="413126B8" w14:textId="0CBEBB8D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F613A5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proofErr w:type="spellStart"/>
      <w:r w:rsidRPr="00F613A5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imageGray</w:t>
      </w:r>
      <w:proofErr w:type="spellEnd"/>
      <w:r w:rsidRPr="00F613A5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proofErr w:type="spellStart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</w:t>
      </w:r>
      <w:proofErr w:type="spellEnd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0411D59F" w14:textId="57F7A6A2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F613A5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3B3CED42" w14:textId="4F876096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2B66D52B" w14:textId="02ABEC81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proofErr w:type="spellStart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imgBW</w:t>
      </w:r>
      <w:proofErr w:type="spellEnd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F613A5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cv2.threshold(</w:t>
      </w:r>
      <w:proofErr w:type="spellStart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imgGray</w:t>
      </w:r>
      <w:proofErr w:type="spellEnd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F613A5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128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F613A5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255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cv2.THRESH_BINARY)[</w:t>
      </w:r>
      <w:r w:rsidRPr="00F613A5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</w:p>
    <w:p w14:paraId="230CA472" w14:textId="6F5FDB13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F613A5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proofErr w:type="spellStart"/>
      <w:r w:rsidRPr="00F613A5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imageBW</w:t>
      </w:r>
      <w:proofErr w:type="spellEnd"/>
      <w:r w:rsidRPr="00F613A5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proofErr w:type="spellStart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imgBW</w:t>
      </w:r>
      <w:proofErr w:type="spellEnd"/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38854436" w14:textId="0C643E2D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F613A5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F613A5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6B96908D" w14:textId="09DC4631" w:rsidR="00F613A5" w:rsidRPr="00F613A5" w:rsidRDefault="00F613A5" w:rsidP="00F613A5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370F754F" w14:textId="7CB1F127" w:rsidR="00F613A5" w:rsidRDefault="00AB2312" w:rsidP="00F613A5">
      <w:pPr>
        <w:rPr>
          <w:sz w:val="32"/>
          <w:szCs w:val="32"/>
        </w:rPr>
      </w:pPr>
      <w:r w:rsidRPr="00AB2312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7D9D6FB" wp14:editId="635E6014">
            <wp:simplePos x="0" y="0"/>
            <wp:positionH relativeFrom="column">
              <wp:posOffset>1004108</wp:posOffset>
            </wp:positionH>
            <wp:positionV relativeFrom="paragraph">
              <wp:posOffset>246034</wp:posOffset>
            </wp:positionV>
            <wp:extent cx="2503344" cy="2784875"/>
            <wp:effectExtent l="0" t="0" r="0" b="0"/>
            <wp:wrapNone/>
            <wp:docPr id="195415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0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344" cy="278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A47EC" w14:textId="7DDCE443" w:rsidR="00AB2312" w:rsidRDefault="00AB2312" w:rsidP="00F613A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9150AD9" w14:textId="30417817" w:rsidR="00AB2312" w:rsidRDefault="00AB2312" w:rsidP="00F613A5">
      <w:pPr>
        <w:rPr>
          <w:sz w:val="32"/>
          <w:szCs w:val="32"/>
        </w:rPr>
      </w:pPr>
    </w:p>
    <w:p w14:paraId="601E537C" w14:textId="77777777" w:rsidR="00AB2312" w:rsidRPr="00F613A5" w:rsidRDefault="00AB2312" w:rsidP="00F613A5">
      <w:pPr>
        <w:rPr>
          <w:sz w:val="32"/>
          <w:szCs w:val="32"/>
        </w:rPr>
      </w:pPr>
    </w:p>
    <w:p w14:paraId="0F974FE5" w14:textId="77777777" w:rsidR="00FE6842" w:rsidRDefault="00FE6842" w:rsidP="00FE6842"/>
    <w:p w14:paraId="50791859" w14:textId="77777777" w:rsidR="00AB2312" w:rsidRDefault="00AB2312" w:rsidP="00FE6842"/>
    <w:p w14:paraId="54911102" w14:textId="77777777" w:rsidR="00AB2312" w:rsidRDefault="00AB2312" w:rsidP="00FE6842"/>
    <w:p w14:paraId="1398B57A" w14:textId="77777777" w:rsidR="00AB2312" w:rsidRDefault="00AB2312" w:rsidP="00FE6842"/>
    <w:p w14:paraId="395615BF" w14:textId="729285B6" w:rsidR="00AB2312" w:rsidRPr="00FE6842" w:rsidRDefault="00AB2312" w:rsidP="00AB2312">
      <w:pPr>
        <w:pStyle w:val="Heading1"/>
        <w:rPr>
          <w:sz w:val="36"/>
          <w:szCs w:val="24"/>
        </w:rPr>
      </w:pPr>
      <w:r w:rsidRPr="00FE6842">
        <w:rPr>
          <w:sz w:val="36"/>
          <w:szCs w:val="24"/>
        </w:rPr>
        <w:lastRenderedPageBreak/>
        <w:t xml:space="preserve">Task </w:t>
      </w:r>
      <w:r>
        <w:rPr>
          <w:sz w:val="36"/>
          <w:szCs w:val="24"/>
        </w:rPr>
        <w:t>4</w:t>
      </w:r>
      <w:r w:rsidRPr="00FE6842">
        <w:rPr>
          <w:sz w:val="36"/>
          <w:szCs w:val="24"/>
        </w:rPr>
        <w:t xml:space="preserve">: </w:t>
      </w:r>
      <w:r w:rsidR="0069682A">
        <w:rPr>
          <w:sz w:val="36"/>
          <w:szCs w:val="24"/>
        </w:rPr>
        <w:t>Coin Counting and Segmentation</w:t>
      </w:r>
    </w:p>
    <w:p w14:paraId="0CBB9ECE" w14:textId="77777777" w:rsidR="00A61E88" w:rsidRDefault="00AB2312" w:rsidP="00AB2312">
      <w:pPr>
        <w:pStyle w:val="Heading3"/>
        <w:rPr>
          <w:sz w:val="32"/>
          <w:szCs w:val="28"/>
        </w:rPr>
      </w:pPr>
      <w:r w:rsidRPr="00FE6842">
        <w:rPr>
          <w:sz w:val="32"/>
          <w:szCs w:val="28"/>
        </w:rPr>
        <w:t>•</w:t>
      </w:r>
      <w:r w:rsidR="0069682A">
        <w:rPr>
          <w:sz w:val="32"/>
          <w:szCs w:val="28"/>
        </w:rPr>
        <w:t>Segment the foreground objects (coins) from the RGB Image</w:t>
      </w:r>
    </w:p>
    <w:p w14:paraId="56BBE4AA" w14:textId="77777777" w:rsidR="00A61E88" w:rsidRDefault="00A61E88" w:rsidP="00AB2312">
      <w:pPr>
        <w:pStyle w:val="Heading3"/>
        <w:rPr>
          <w:sz w:val="32"/>
          <w:szCs w:val="28"/>
        </w:rPr>
      </w:pPr>
    </w:p>
    <w:p w14:paraId="03581E88" w14:textId="2114FE52" w:rsidR="00A61E88" w:rsidRDefault="00A61E88" w:rsidP="00A61E88">
      <w:pPr>
        <w:rPr>
          <w:sz w:val="32"/>
          <w:szCs w:val="32"/>
        </w:rPr>
      </w:pPr>
      <w:r w:rsidRPr="00FE6842">
        <w:rPr>
          <w:sz w:val="32"/>
          <w:szCs w:val="32"/>
        </w:rPr>
        <w:t>Steps</w:t>
      </w:r>
      <w:r>
        <w:rPr>
          <w:sz w:val="32"/>
          <w:szCs w:val="32"/>
        </w:rPr>
        <w:t>:</w:t>
      </w:r>
    </w:p>
    <w:p w14:paraId="271B9273" w14:textId="6266BC75" w:rsidR="00A61E88" w:rsidRDefault="00896D69" w:rsidP="00B22466">
      <w:pPr>
        <w:pStyle w:val="ListParagraph"/>
        <w:numPr>
          <w:ilvl w:val="0"/>
          <w:numId w:val="14"/>
        </w:numPr>
        <w:spacing w:line="276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First</w:t>
      </w:r>
      <w:proofErr w:type="gramEnd"/>
      <w:r>
        <w:rPr>
          <w:sz w:val="32"/>
          <w:szCs w:val="32"/>
        </w:rPr>
        <w:t xml:space="preserve"> we convert the image to Binary using the aforementioned steps</w:t>
      </w:r>
      <w:r w:rsidR="00B22466">
        <w:rPr>
          <w:sz w:val="32"/>
          <w:szCs w:val="32"/>
        </w:rPr>
        <w:t>, successfully segmenting the image</w:t>
      </w:r>
    </w:p>
    <w:p w14:paraId="4CE4ADEF" w14:textId="49883A40" w:rsidR="00896D69" w:rsidRDefault="00B22466" w:rsidP="00B22466">
      <w:pPr>
        <w:pStyle w:val="ListParagraph"/>
        <w:numPr>
          <w:ilvl w:val="0"/>
          <w:numId w:val="1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Since the cv2.findContours() function finds white on top of a black background, we invert the binary image using cv2.bitwise_</w:t>
      </w:r>
      <w:proofErr w:type="gramStart"/>
      <w:r>
        <w:rPr>
          <w:sz w:val="32"/>
          <w:szCs w:val="32"/>
        </w:rPr>
        <w:t>not(</w:t>
      </w:r>
      <w:proofErr w:type="gramEnd"/>
      <w:r>
        <w:rPr>
          <w:sz w:val="32"/>
          <w:szCs w:val="32"/>
        </w:rPr>
        <w:t>)</w:t>
      </w:r>
    </w:p>
    <w:p w14:paraId="5C2C565F" w14:textId="6A22F4DB" w:rsidR="00B22466" w:rsidRDefault="00B22466" w:rsidP="00B22466">
      <w:pPr>
        <w:pStyle w:val="ListParagraph"/>
        <w:numPr>
          <w:ilvl w:val="0"/>
          <w:numId w:val="1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And then apply the cv2.findContours() </w:t>
      </w:r>
      <w:proofErr w:type="gramStart"/>
      <w:r>
        <w:rPr>
          <w:sz w:val="32"/>
          <w:szCs w:val="32"/>
        </w:rPr>
        <w:t>function</w:t>
      </w:r>
      <w:proofErr w:type="gramEnd"/>
    </w:p>
    <w:p w14:paraId="761D1A83" w14:textId="0E9BE5EE" w:rsidR="00B22466" w:rsidRDefault="00B22466" w:rsidP="00B22466">
      <w:pPr>
        <w:pStyle w:val="ListParagraph"/>
        <w:numPr>
          <w:ilvl w:val="0"/>
          <w:numId w:val="1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We then initialize a count variable, and for each contour found that has a greater area than 100, we increment the count </w:t>
      </w:r>
      <w:proofErr w:type="gramStart"/>
      <w:r>
        <w:rPr>
          <w:sz w:val="32"/>
          <w:szCs w:val="32"/>
        </w:rPr>
        <w:t>variable</w:t>
      </w:r>
      <w:proofErr w:type="gramEnd"/>
    </w:p>
    <w:p w14:paraId="165B8F9A" w14:textId="0E9F287C" w:rsidR="00B22466" w:rsidRDefault="00B22466" w:rsidP="00B22466">
      <w:pPr>
        <w:pStyle w:val="ListParagraph"/>
        <w:numPr>
          <w:ilvl w:val="0"/>
          <w:numId w:val="1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And also draw a rectangle around the found </w:t>
      </w:r>
      <w:proofErr w:type="gramStart"/>
      <w:r>
        <w:rPr>
          <w:sz w:val="32"/>
          <w:szCs w:val="32"/>
        </w:rPr>
        <w:t>contour</w:t>
      </w:r>
      <w:proofErr w:type="gramEnd"/>
    </w:p>
    <w:p w14:paraId="709D9477" w14:textId="3E4E182D" w:rsidR="00B22466" w:rsidRDefault="00B22466" w:rsidP="00B22466">
      <w:pPr>
        <w:pStyle w:val="ListParagraph"/>
        <w:numPr>
          <w:ilvl w:val="0"/>
          <w:numId w:val="1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Hence, we have a count of the number of coins and bounding boxes around </w:t>
      </w:r>
      <w:proofErr w:type="gramStart"/>
      <w:r>
        <w:rPr>
          <w:sz w:val="32"/>
          <w:szCs w:val="32"/>
        </w:rPr>
        <w:t>them</w:t>
      </w:r>
      <w:proofErr w:type="gramEnd"/>
    </w:p>
    <w:p w14:paraId="5DA3594A" w14:textId="5A15B986" w:rsidR="00B22466" w:rsidRDefault="00B22466" w:rsidP="00B22466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86D4C4F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################# Coin Counting ################</w:t>
      </w:r>
    </w:p>
    <w:p w14:paraId="64151E15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192FEBFD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#loading  img</w:t>
      </w:r>
    </w:p>
    <w:p w14:paraId="5E7D1303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coins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cv2.imread(</w:t>
      </w:r>
      <w:r w:rsidRPr="00B22466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"coins.png"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7F4F4C94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B22466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"coins"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coins)</w:t>
      </w:r>
    </w:p>
    <w:p w14:paraId="2039B896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616B1ED8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658B21D4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#graying</w:t>
      </w:r>
    </w:p>
    <w:p w14:paraId="259DA84B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proofErr w:type="spellStart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coinsGray</w:t>
      </w:r>
      <w:proofErr w:type="spellEnd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cv2.cvtColor(coins, cv2.COLOR_BGR2GRAY)</w:t>
      </w:r>
    </w:p>
    <w:p w14:paraId="2C4E1CC4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4BB244AC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#threshing</w:t>
      </w:r>
    </w:p>
    <w:p w14:paraId="3314CA46" w14:textId="650524C6" w:rsid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proofErr w:type="spellStart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coinsBW</w:t>
      </w:r>
      <w:proofErr w:type="spellEnd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cv2.threshold(</w:t>
      </w:r>
      <w:proofErr w:type="spellStart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coinsGray</w:t>
      </w:r>
      <w:proofErr w:type="spellEnd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128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255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cv2.THRESH_BINARY)[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]</w:t>
      </w:r>
    </w:p>
    <w:p w14:paraId="4259A7D7" w14:textId="77777777" w:rsid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0EB3CB58" w14:textId="77777777" w:rsid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0B31DF35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3FA0ACAE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lastRenderedPageBreak/>
        <w:t>#inverting</w:t>
      </w:r>
    </w:p>
    <w:p w14:paraId="120D7378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proofErr w:type="spellStart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coinsInv</w:t>
      </w:r>
      <w:proofErr w:type="spellEnd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cv2.bitwise_not(</w:t>
      </w:r>
      <w:proofErr w:type="spellStart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coinsBW</w:t>
      </w:r>
      <w:proofErr w:type="spellEnd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26A8FD0A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3C003DAD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i/>
          <w:iCs/>
          <w:color w:val="5C6370"/>
          <w:sz w:val="30"/>
          <w:szCs w:val="30"/>
          <w:lang w:val="en-AE" w:eastAsia="en-AE"/>
        </w:rPr>
        <w:t>#countouring</w:t>
      </w:r>
    </w:p>
    <w:p w14:paraId="704AF5E7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contours, hierarchy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cv2.findContours(</w:t>
      </w:r>
      <w:proofErr w:type="spellStart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coinsInv</w:t>
      </w:r>
      <w:proofErr w:type="spellEnd"/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cv2.RETR_EXTERNAL, cv2.CHAIN_APPROX_SIMPLE)</w:t>
      </w:r>
    </w:p>
    <w:p w14:paraId="72B64ABC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565E0AE7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count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</w:p>
    <w:p w14:paraId="70D51C74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for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contour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in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contours:</w:t>
      </w:r>
    </w:p>
    <w:p w14:paraId="3AB1747E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       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if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cv2.contourArea(contour)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&gt;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100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:</w:t>
      </w:r>
    </w:p>
    <w:p w14:paraId="44CEE468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                count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+=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</w:p>
    <w:p w14:paraId="501D536E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                x, y, w, h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cv2.boundingRect(contour)</w:t>
      </w:r>
    </w:p>
    <w:p w14:paraId="10168126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                cv2.rectangle(coins, (x, y), (x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+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w, y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+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h), (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255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),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3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4A654EA5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2B86E07E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output </w:t>
      </w:r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=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 </w:t>
      </w:r>
      <w:proofErr w:type="spellStart"/>
      <w:r w:rsidRPr="00B22466">
        <w:rPr>
          <w:rFonts w:ascii="Calibri" w:eastAsia="Times New Roman" w:hAnsi="Calibri" w:cs="Calibri"/>
          <w:color w:val="C678DD"/>
          <w:sz w:val="30"/>
          <w:szCs w:val="30"/>
          <w:lang w:val="en-AE" w:eastAsia="en-AE"/>
        </w:rPr>
        <w:t>f</w:t>
      </w:r>
      <w:r w:rsidRPr="00B22466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"There</w:t>
      </w:r>
      <w:proofErr w:type="spellEnd"/>
      <w:r w:rsidRPr="00B22466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are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{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count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}</w:t>
      </w:r>
      <w:r w:rsidRPr="00B22466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 xml:space="preserve"> coins in the picture"</w:t>
      </w:r>
    </w:p>
    <w:p w14:paraId="705EFF5D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cv2.putText(coins, output, (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50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50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), cv2.FONT_HERSHEY_SIMPLEX,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1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(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255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 xml:space="preserve">), 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2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cv2.LINE_AA)</w:t>
      </w:r>
    </w:p>
    <w:p w14:paraId="07777877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cv2.imshow(</w:t>
      </w:r>
      <w:r w:rsidRPr="00B22466">
        <w:rPr>
          <w:rFonts w:ascii="Calibri" w:eastAsia="Times New Roman" w:hAnsi="Calibri" w:cs="Calibri"/>
          <w:color w:val="98C379"/>
          <w:sz w:val="30"/>
          <w:szCs w:val="30"/>
          <w:lang w:val="en-AE" w:eastAsia="en-AE"/>
        </w:rPr>
        <w:t>"coins"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, coins)</w:t>
      </w:r>
    </w:p>
    <w:p w14:paraId="0D553371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cv2.waitKey(</w:t>
      </w:r>
      <w:r w:rsidRPr="00B22466">
        <w:rPr>
          <w:rFonts w:ascii="Calibri" w:eastAsia="Times New Roman" w:hAnsi="Calibri" w:cs="Calibri"/>
          <w:color w:val="D19A66"/>
          <w:sz w:val="30"/>
          <w:szCs w:val="30"/>
          <w:lang w:val="en-AE" w:eastAsia="en-AE"/>
        </w:rPr>
        <w:t>0</w:t>
      </w: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)</w:t>
      </w:r>
    </w:p>
    <w:p w14:paraId="18A33119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</w:p>
    <w:p w14:paraId="479F44A7" w14:textId="77777777" w:rsidR="00B22466" w:rsidRPr="00B22466" w:rsidRDefault="00B22466" w:rsidP="00B22466">
      <w:pPr>
        <w:shd w:val="clear" w:color="auto" w:fill="282C34"/>
        <w:spacing w:before="0" w:after="0" w:line="405" w:lineRule="atLeast"/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</w:pPr>
      <w:r w:rsidRPr="00B22466">
        <w:rPr>
          <w:rFonts w:ascii="Calibri" w:eastAsia="Times New Roman" w:hAnsi="Calibri" w:cs="Calibri"/>
          <w:color w:val="ABB2BF"/>
          <w:sz w:val="30"/>
          <w:szCs w:val="30"/>
          <w:lang w:val="en-AE" w:eastAsia="en-AE"/>
        </w:rPr>
        <w:t>cv2.destroyAllWindows()</w:t>
      </w:r>
    </w:p>
    <w:p w14:paraId="29A3423A" w14:textId="77777777" w:rsidR="00B22466" w:rsidRDefault="00B22466" w:rsidP="00B22466">
      <w:pPr>
        <w:spacing w:line="276" w:lineRule="auto"/>
        <w:rPr>
          <w:sz w:val="32"/>
          <w:szCs w:val="32"/>
        </w:rPr>
      </w:pPr>
    </w:p>
    <w:p w14:paraId="7DE58CF3" w14:textId="08D11D1C" w:rsidR="00B22466" w:rsidRDefault="00B22466" w:rsidP="00B22466">
      <w:pPr>
        <w:spacing w:line="276" w:lineRule="auto"/>
        <w:rPr>
          <w:sz w:val="32"/>
          <w:szCs w:val="32"/>
        </w:rPr>
      </w:pPr>
      <w:r w:rsidRPr="00B22466">
        <w:rPr>
          <w:noProof/>
          <w:sz w:val="32"/>
          <w:szCs w:val="32"/>
        </w:rPr>
        <w:lastRenderedPageBreak/>
        <w:drawing>
          <wp:inline distT="0" distB="0" distL="0" distR="0" wp14:anchorId="595673F7" wp14:editId="64C5296B">
            <wp:extent cx="6858000" cy="4701540"/>
            <wp:effectExtent l="0" t="0" r="0" b="3810"/>
            <wp:docPr id="162056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4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8455" w14:textId="77777777" w:rsidR="0087652C" w:rsidRDefault="0087652C" w:rsidP="00B22466">
      <w:pPr>
        <w:spacing w:line="276" w:lineRule="auto"/>
        <w:rPr>
          <w:sz w:val="32"/>
          <w:szCs w:val="32"/>
        </w:rPr>
      </w:pPr>
    </w:p>
    <w:p w14:paraId="75586E9B" w14:textId="77777777" w:rsidR="0087652C" w:rsidRDefault="0087652C" w:rsidP="00B22466">
      <w:pPr>
        <w:spacing w:line="276" w:lineRule="auto"/>
        <w:rPr>
          <w:sz w:val="32"/>
          <w:szCs w:val="32"/>
        </w:rPr>
      </w:pPr>
    </w:p>
    <w:p w14:paraId="51739269" w14:textId="3ECF293B" w:rsidR="0087652C" w:rsidRPr="00B22466" w:rsidRDefault="0087652C" w:rsidP="00B22466">
      <w:pPr>
        <w:spacing w:line="276" w:lineRule="auto"/>
        <w:rPr>
          <w:sz w:val="32"/>
          <w:szCs w:val="32"/>
        </w:rPr>
      </w:pPr>
      <w:r w:rsidRPr="0087652C">
        <w:rPr>
          <w:rStyle w:val="Heading1Char"/>
        </w:rPr>
        <w:t>GitHub Link:</w:t>
      </w:r>
      <w:r>
        <w:rPr>
          <w:sz w:val="32"/>
          <w:szCs w:val="32"/>
        </w:rPr>
        <w:t xml:space="preserve"> </w:t>
      </w:r>
      <w:r w:rsidRPr="0087652C">
        <w:rPr>
          <w:sz w:val="32"/>
          <w:szCs w:val="32"/>
        </w:rPr>
        <w:t>https://github.com/asafvi/DIP-Assignment-1</w:t>
      </w:r>
    </w:p>
    <w:sectPr w:rsidR="0087652C" w:rsidRPr="00B22466" w:rsidSect="00D5196D">
      <w:footerReference w:type="default" r:id="rId1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5474D" w14:textId="77777777" w:rsidR="001E1638" w:rsidRDefault="001E1638">
      <w:pPr>
        <w:spacing w:before="0" w:after="0" w:line="240" w:lineRule="auto"/>
      </w:pPr>
      <w:r>
        <w:separator/>
      </w:r>
    </w:p>
  </w:endnote>
  <w:endnote w:type="continuationSeparator" w:id="0">
    <w:p w14:paraId="127B858C" w14:textId="77777777" w:rsidR="001E1638" w:rsidRDefault="001E163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DD97D" w14:textId="77777777" w:rsidR="00BC2A8E" w:rsidRDefault="0000000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D8DA0" w14:textId="77777777" w:rsidR="001E1638" w:rsidRDefault="001E1638">
      <w:pPr>
        <w:spacing w:before="0" w:after="0" w:line="240" w:lineRule="auto"/>
      </w:pPr>
      <w:r>
        <w:separator/>
      </w:r>
    </w:p>
  </w:footnote>
  <w:footnote w:type="continuationSeparator" w:id="0">
    <w:p w14:paraId="3E3B5CDB" w14:textId="77777777" w:rsidR="001E1638" w:rsidRDefault="001E163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902312C"/>
    <w:multiLevelType w:val="hybridMultilevel"/>
    <w:tmpl w:val="1B68B6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587820"/>
    <w:multiLevelType w:val="hybridMultilevel"/>
    <w:tmpl w:val="787839F8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4C090019" w:tentative="1">
      <w:start w:val="1"/>
      <w:numFmt w:val="lowerLetter"/>
      <w:lvlText w:val="%2."/>
      <w:lvlJc w:val="left"/>
      <w:pPr>
        <w:ind w:left="2880" w:hanging="360"/>
      </w:pPr>
    </w:lvl>
    <w:lvl w:ilvl="2" w:tplc="4C09001B" w:tentative="1">
      <w:start w:val="1"/>
      <w:numFmt w:val="lowerRoman"/>
      <w:lvlText w:val="%3."/>
      <w:lvlJc w:val="right"/>
      <w:pPr>
        <w:ind w:left="3600" w:hanging="180"/>
      </w:pPr>
    </w:lvl>
    <w:lvl w:ilvl="3" w:tplc="4C09000F" w:tentative="1">
      <w:start w:val="1"/>
      <w:numFmt w:val="decimal"/>
      <w:lvlText w:val="%4."/>
      <w:lvlJc w:val="left"/>
      <w:pPr>
        <w:ind w:left="4320" w:hanging="360"/>
      </w:pPr>
    </w:lvl>
    <w:lvl w:ilvl="4" w:tplc="4C090019" w:tentative="1">
      <w:start w:val="1"/>
      <w:numFmt w:val="lowerLetter"/>
      <w:lvlText w:val="%5."/>
      <w:lvlJc w:val="left"/>
      <w:pPr>
        <w:ind w:left="5040" w:hanging="360"/>
      </w:pPr>
    </w:lvl>
    <w:lvl w:ilvl="5" w:tplc="4C09001B" w:tentative="1">
      <w:start w:val="1"/>
      <w:numFmt w:val="lowerRoman"/>
      <w:lvlText w:val="%6."/>
      <w:lvlJc w:val="right"/>
      <w:pPr>
        <w:ind w:left="5760" w:hanging="180"/>
      </w:pPr>
    </w:lvl>
    <w:lvl w:ilvl="6" w:tplc="4C09000F" w:tentative="1">
      <w:start w:val="1"/>
      <w:numFmt w:val="decimal"/>
      <w:lvlText w:val="%7."/>
      <w:lvlJc w:val="left"/>
      <w:pPr>
        <w:ind w:left="6480" w:hanging="360"/>
      </w:pPr>
    </w:lvl>
    <w:lvl w:ilvl="7" w:tplc="4C090019" w:tentative="1">
      <w:start w:val="1"/>
      <w:numFmt w:val="lowerLetter"/>
      <w:lvlText w:val="%8."/>
      <w:lvlJc w:val="left"/>
      <w:pPr>
        <w:ind w:left="7200" w:hanging="360"/>
      </w:pPr>
    </w:lvl>
    <w:lvl w:ilvl="8" w:tplc="4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23F02EC"/>
    <w:multiLevelType w:val="hybridMultilevel"/>
    <w:tmpl w:val="A5AE8026"/>
    <w:lvl w:ilvl="0" w:tplc="4C09000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F33DE"/>
    <w:multiLevelType w:val="hybridMultilevel"/>
    <w:tmpl w:val="1B68B6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2C606F3"/>
    <w:multiLevelType w:val="hybridMultilevel"/>
    <w:tmpl w:val="9632881A"/>
    <w:lvl w:ilvl="0" w:tplc="4C09000F">
      <w:start w:val="1"/>
      <w:numFmt w:val="decimal"/>
      <w:lvlText w:val="%1."/>
      <w:lvlJc w:val="left"/>
      <w:pPr>
        <w:ind w:left="1440" w:hanging="360"/>
      </w:pPr>
    </w:lvl>
    <w:lvl w:ilvl="1" w:tplc="4C090019" w:tentative="1">
      <w:start w:val="1"/>
      <w:numFmt w:val="lowerLetter"/>
      <w:lvlText w:val="%2."/>
      <w:lvlJc w:val="left"/>
      <w:pPr>
        <w:ind w:left="2160" w:hanging="360"/>
      </w:pPr>
    </w:lvl>
    <w:lvl w:ilvl="2" w:tplc="4C09001B" w:tentative="1">
      <w:start w:val="1"/>
      <w:numFmt w:val="lowerRoman"/>
      <w:lvlText w:val="%3."/>
      <w:lvlJc w:val="right"/>
      <w:pPr>
        <w:ind w:left="2880" w:hanging="180"/>
      </w:pPr>
    </w:lvl>
    <w:lvl w:ilvl="3" w:tplc="4C09000F" w:tentative="1">
      <w:start w:val="1"/>
      <w:numFmt w:val="decimal"/>
      <w:lvlText w:val="%4."/>
      <w:lvlJc w:val="left"/>
      <w:pPr>
        <w:ind w:left="3600" w:hanging="360"/>
      </w:pPr>
    </w:lvl>
    <w:lvl w:ilvl="4" w:tplc="4C090019" w:tentative="1">
      <w:start w:val="1"/>
      <w:numFmt w:val="lowerLetter"/>
      <w:lvlText w:val="%5."/>
      <w:lvlJc w:val="left"/>
      <w:pPr>
        <w:ind w:left="4320" w:hanging="360"/>
      </w:pPr>
    </w:lvl>
    <w:lvl w:ilvl="5" w:tplc="4C09001B" w:tentative="1">
      <w:start w:val="1"/>
      <w:numFmt w:val="lowerRoman"/>
      <w:lvlText w:val="%6."/>
      <w:lvlJc w:val="right"/>
      <w:pPr>
        <w:ind w:left="5040" w:hanging="180"/>
      </w:pPr>
    </w:lvl>
    <w:lvl w:ilvl="6" w:tplc="4C09000F" w:tentative="1">
      <w:start w:val="1"/>
      <w:numFmt w:val="decimal"/>
      <w:lvlText w:val="%7."/>
      <w:lvlJc w:val="left"/>
      <w:pPr>
        <w:ind w:left="5760" w:hanging="360"/>
      </w:pPr>
    </w:lvl>
    <w:lvl w:ilvl="7" w:tplc="4C090019" w:tentative="1">
      <w:start w:val="1"/>
      <w:numFmt w:val="lowerLetter"/>
      <w:lvlText w:val="%8."/>
      <w:lvlJc w:val="left"/>
      <w:pPr>
        <w:ind w:left="6480" w:hanging="360"/>
      </w:pPr>
    </w:lvl>
    <w:lvl w:ilvl="8" w:tplc="4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1FC1BF4"/>
    <w:multiLevelType w:val="hybridMultilevel"/>
    <w:tmpl w:val="196C9D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0F5E94"/>
    <w:multiLevelType w:val="hybridMultilevel"/>
    <w:tmpl w:val="A5AE80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AE5355"/>
    <w:multiLevelType w:val="hybridMultilevel"/>
    <w:tmpl w:val="A5AE80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826895">
    <w:abstractNumId w:val="1"/>
  </w:num>
  <w:num w:numId="2" w16cid:durableId="2144276358">
    <w:abstractNumId w:val="1"/>
  </w:num>
  <w:num w:numId="3" w16cid:durableId="2136757176">
    <w:abstractNumId w:val="0"/>
  </w:num>
  <w:num w:numId="4" w16cid:durableId="355232557">
    <w:abstractNumId w:val="0"/>
  </w:num>
  <w:num w:numId="5" w16cid:durableId="686642758">
    <w:abstractNumId w:val="1"/>
  </w:num>
  <w:num w:numId="6" w16cid:durableId="1325278226">
    <w:abstractNumId w:val="0"/>
  </w:num>
  <w:num w:numId="7" w16cid:durableId="2051803383">
    <w:abstractNumId w:val="4"/>
  </w:num>
  <w:num w:numId="8" w16cid:durableId="361712111">
    <w:abstractNumId w:val="8"/>
  </w:num>
  <w:num w:numId="9" w16cid:durableId="832526328">
    <w:abstractNumId w:val="9"/>
  </w:num>
  <w:num w:numId="10" w16cid:durableId="1437484265">
    <w:abstractNumId w:val="7"/>
  </w:num>
  <w:num w:numId="11" w16cid:durableId="1673029920">
    <w:abstractNumId w:val="5"/>
  </w:num>
  <w:num w:numId="12" w16cid:durableId="584192240">
    <w:abstractNumId w:val="2"/>
  </w:num>
  <w:num w:numId="13" w16cid:durableId="2071347771">
    <w:abstractNumId w:val="3"/>
  </w:num>
  <w:num w:numId="14" w16cid:durableId="3225127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96D"/>
    <w:rsid w:val="000860FB"/>
    <w:rsid w:val="000924A9"/>
    <w:rsid w:val="001E1638"/>
    <w:rsid w:val="0069682A"/>
    <w:rsid w:val="0087652C"/>
    <w:rsid w:val="00896D69"/>
    <w:rsid w:val="00A61E88"/>
    <w:rsid w:val="00AB2312"/>
    <w:rsid w:val="00B22466"/>
    <w:rsid w:val="00BC2A8E"/>
    <w:rsid w:val="00BD70FB"/>
    <w:rsid w:val="00D5196D"/>
    <w:rsid w:val="00DC217A"/>
    <w:rsid w:val="00F613A5"/>
    <w:rsid w:val="00FE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21B164"/>
  <w15:chartTrackingRefBased/>
  <w15:docId w15:val="{17F434D5-BAC3-46A7-BF42-E46F0C376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E88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19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753B3952E5408CAFFB4FEBAC0566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EDA254-134D-436A-A778-B4BEA96ED906}"/>
      </w:docPartPr>
      <w:docPartBody>
        <w:p w:rsidR="00C3682E" w:rsidRDefault="006E5FAD" w:rsidP="006E5FAD">
          <w:pPr>
            <w:pStyle w:val="59753B3952E5408CAFFB4FEBAC056653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A9E6BE1A80844690AE3C6F0EA370A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9B6F1-7111-4F9D-A896-3A8269E58B55}"/>
      </w:docPartPr>
      <w:docPartBody>
        <w:p w:rsidR="00C3682E" w:rsidRDefault="006E5FAD" w:rsidP="006E5FAD">
          <w:pPr>
            <w:pStyle w:val="A9E6BE1A80844690AE3C6F0EA370A8FD"/>
          </w:pPr>
          <w:r>
            <w:t>[Course Title]</w:t>
          </w:r>
        </w:p>
      </w:docPartBody>
    </w:docPart>
    <w:docPart>
      <w:docPartPr>
        <w:name w:val="EDD8CECF2DF748F3BF9E1799C9920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C51DDF-31A7-465A-8CA0-D88EDC4D5B24}"/>
      </w:docPartPr>
      <w:docPartBody>
        <w:p w:rsidR="00C3682E" w:rsidRDefault="006E5FAD" w:rsidP="006E5FAD">
          <w:pPr>
            <w:pStyle w:val="EDD8CECF2DF748F3BF9E1799C9920B2D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299651213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FAD"/>
    <w:rsid w:val="006E5FAD"/>
    <w:rsid w:val="00925F40"/>
    <w:rsid w:val="00C3682E"/>
    <w:rsid w:val="00FC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E" w:eastAsia="en-A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kern w:val="0"/>
      <w:sz w:val="30"/>
      <w:lang w:val="en-US" w:eastAsia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kern w:val="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kern w:val="0"/>
      <w:sz w:val="30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kern w:val="0"/>
      <w:lang w:val="en-US" w:eastAsia="en-US"/>
      <w14:ligatures w14:val="none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kern w:val="0"/>
      <w:sz w:val="20"/>
      <w:lang w:val="en-US" w:eastAsia="en-US"/>
      <w14:ligatures w14:val="none"/>
    </w:rPr>
  </w:style>
  <w:style w:type="paragraph" w:customStyle="1" w:styleId="59753B3952E5408CAFFB4FEBAC056653">
    <w:name w:val="59753B3952E5408CAFFB4FEBAC056653"/>
    <w:rsid w:val="006E5FAD"/>
  </w:style>
  <w:style w:type="paragraph" w:customStyle="1" w:styleId="A9E6BE1A80844690AE3C6F0EA370A8FD">
    <w:name w:val="A9E6BE1A80844690AE3C6F0EA370A8FD"/>
    <w:rsid w:val="006E5FAD"/>
  </w:style>
  <w:style w:type="paragraph" w:customStyle="1" w:styleId="EDD8CECF2DF748F3BF9E1799C9920B2D">
    <w:name w:val="EDD8CECF2DF748F3BF9E1799C9920B2D"/>
    <w:rsid w:val="006E5F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2B2AEE-BC27-42AA-AB53-9F1DA8E44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228</TotalTime>
  <Pages>8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Image Processing Assignment Report</vt:lpstr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Image Processing Assignment Report</dc:title>
  <dc:subject>pROCESSING AN IMAGE AND COUNTING OBJECTS</dc:subject>
  <dc:creator>Ahmed Safvi</dc:creator>
  <cp:keywords/>
  <cp:lastModifiedBy>Mohammad Ahmad Safvi</cp:lastModifiedBy>
  <cp:revision>4</cp:revision>
  <dcterms:created xsi:type="dcterms:W3CDTF">2023-09-24T15:47:00Z</dcterms:created>
  <dcterms:modified xsi:type="dcterms:W3CDTF">2023-09-27T16:54:00Z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